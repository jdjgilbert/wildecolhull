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97E8C" w14:textId="6A7F3878" w:rsidR="000446C7" w:rsidRDefault="00C53E23" w:rsidP="003A48FE">
      <w:r>
        <w:t>James’s</w:t>
      </w:r>
      <w:r w:rsidR="000446C7">
        <w:t xml:space="preserve"> blog post- Jamie update</w:t>
      </w:r>
      <w:r w:rsidR="00375AAD">
        <w:t xml:space="preserve"> 1</w:t>
      </w:r>
      <w:r w:rsidR="00867DF3">
        <w:t>5</w:t>
      </w:r>
      <w:r w:rsidR="00375AAD">
        <w:t>/05/2023</w:t>
      </w:r>
    </w:p>
    <w:p w14:paraId="50D9FA76" w14:textId="50BDD3AB" w:rsidR="000446C7" w:rsidRDefault="00375AAD" w:rsidP="003A48FE">
      <w:r>
        <w:t>S</w:t>
      </w:r>
      <w:r w:rsidR="000446C7">
        <w:t xml:space="preserve">pring </w:t>
      </w:r>
      <w:r>
        <w:t xml:space="preserve">is </w:t>
      </w:r>
      <w:r w:rsidR="000446C7">
        <w:t xml:space="preserve">well underway and </w:t>
      </w:r>
      <w:r w:rsidR="00593AE0">
        <w:t xml:space="preserve">despite </w:t>
      </w:r>
      <w:r w:rsidR="000446C7">
        <w:t>the somewhat turbulent weather we are experiencing at the moment, solitary bee season waits for no one…</w:t>
      </w:r>
    </w:p>
    <w:p w14:paraId="304C4A4F" w14:textId="6380E433" w:rsidR="00593AE0" w:rsidRDefault="000446C7" w:rsidP="003A48FE">
      <w:r>
        <w:t xml:space="preserve">Good progress has been made on the current project with </w:t>
      </w:r>
      <w:r w:rsidR="00D33D09">
        <w:t>the</w:t>
      </w:r>
      <w:r w:rsidR="00593AE0">
        <w:t xml:space="preserve"> </w:t>
      </w:r>
      <w:r>
        <w:t>installation of the mason bee boxes</w:t>
      </w:r>
      <w:r w:rsidR="00593AE0">
        <w:t xml:space="preserve">, aiming to encourage nesting </w:t>
      </w:r>
      <w:r w:rsidR="009067C6">
        <w:t>for subsequent</w:t>
      </w:r>
      <w:r w:rsidR="00593AE0">
        <w:t xml:space="preserve"> larval retrieval </w:t>
      </w:r>
      <w:r w:rsidR="00D33D09">
        <w:t>and</w:t>
      </w:r>
      <w:r w:rsidR="00DC77D0">
        <w:t xml:space="preserve"> use in</w:t>
      </w:r>
      <w:r w:rsidR="00593AE0">
        <w:t xml:space="preserve"> diet and </w:t>
      </w:r>
      <w:r w:rsidR="00375AAD">
        <w:t>temperature</w:t>
      </w:r>
      <w:r w:rsidR="00593AE0">
        <w:t xml:space="preserve"> manipulations</w:t>
      </w:r>
      <w:r>
        <w:t>.</w:t>
      </w:r>
      <w:r w:rsidR="00375AAD">
        <w:t xml:space="preserve"> The use of guttering fixtures have been</w:t>
      </w:r>
      <w:r w:rsidR="00DC77D0">
        <w:t xml:space="preserve"> a</w:t>
      </w:r>
      <w:r w:rsidR="00375AAD">
        <w:t xml:space="preserve"> great</w:t>
      </w:r>
      <w:r w:rsidR="00DC77D0">
        <w:t xml:space="preserve"> success</w:t>
      </w:r>
      <w:r w:rsidR="00375AAD">
        <w:t xml:space="preserve"> </w:t>
      </w:r>
      <w:r w:rsidR="0001343C">
        <w:t>in</w:t>
      </w:r>
      <w:r w:rsidR="00375AAD">
        <w:t xml:space="preserve"> providing shelter and attaching nest boxes in place. </w:t>
      </w:r>
      <w:r>
        <w:t>Two locations have been chosen</w:t>
      </w:r>
      <w:r w:rsidR="00593AE0">
        <w:t xml:space="preserve"> in the Hull area, a community orchard, and a botanical garden</w:t>
      </w:r>
      <w:r w:rsidR="00375AAD">
        <w:t xml:space="preserve">, </w:t>
      </w:r>
      <w:r w:rsidR="00593AE0">
        <w:t xml:space="preserve">with multiple nesting locations at each. </w:t>
      </w:r>
    </w:p>
    <w:p w14:paraId="0D15BF9C" w14:textId="090D6C14" w:rsidR="00593AE0" w:rsidRDefault="00D301BF" w:rsidP="003A48FE">
      <w:r>
        <w:rPr>
          <w:noProof/>
        </w:rPr>
        <w:drawing>
          <wp:anchor distT="0" distB="0" distL="114300" distR="114300" simplePos="0" relativeHeight="251662336" behindDoc="1" locked="0" layoutInCell="1" allowOverlap="1" wp14:anchorId="345D441D" wp14:editId="090938E7">
            <wp:simplePos x="0" y="0"/>
            <wp:positionH relativeFrom="column">
              <wp:posOffset>0</wp:posOffset>
            </wp:positionH>
            <wp:positionV relativeFrom="paragraph">
              <wp:posOffset>76053</wp:posOffset>
            </wp:positionV>
            <wp:extent cx="4523740" cy="6032500"/>
            <wp:effectExtent l="0" t="0" r="0" b="0"/>
            <wp:wrapTight wrapText="bothSides">
              <wp:wrapPolygon edited="0">
                <wp:start x="0" y="0"/>
                <wp:lineTo x="0" y="21555"/>
                <wp:lineTo x="21527" y="21555"/>
                <wp:lineTo x="21527" y="0"/>
                <wp:lineTo x="0" y="0"/>
              </wp:wrapPolygon>
            </wp:wrapTight>
            <wp:docPr id="291484258" name="Picture 2" descr="A picture containing tree, outdoor, clothing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84258" name="Picture 2" descr="A picture containing tree, outdoor, clothing, pers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453B0" w14:textId="5ADD2039" w:rsidR="00593AE0" w:rsidRDefault="00593AE0" w:rsidP="003A48FE"/>
    <w:p w14:paraId="22A7DE17" w14:textId="773C6FD6" w:rsidR="00593AE0" w:rsidRDefault="00593AE0" w:rsidP="003A48FE"/>
    <w:p w14:paraId="202F4E88" w14:textId="585B7206" w:rsidR="00593AE0" w:rsidRDefault="00593AE0" w:rsidP="003A48FE"/>
    <w:p w14:paraId="0767ACCE" w14:textId="77777777" w:rsidR="00593AE0" w:rsidRDefault="00593AE0" w:rsidP="003A48FE"/>
    <w:p w14:paraId="1DCD3DD3" w14:textId="0B97E7AB" w:rsidR="00593AE0" w:rsidRDefault="00593AE0" w:rsidP="003A48FE"/>
    <w:p w14:paraId="02483BD4" w14:textId="77777777" w:rsidR="00593AE0" w:rsidRDefault="00593AE0" w:rsidP="003A48FE"/>
    <w:p w14:paraId="39E64138" w14:textId="791A8280" w:rsidR="00593AE0" w:rsidRDefault="00593AE0" w:rsidP="003A48FE"/>
    <w:p w14:paraId="0D8E7730" w14:textId="21EA88B8" w:rsidR="00593AE0" w:rsidRDefault="00593AE0" w:rsidP="003A48FE"/>
    <w:p w14:paraId="00710BC3" w14:textId="3F4064F9" w:rsidR="00593AE0" w:rsidRDefault="00593AE0" w:rsidP="003A48FE"/>
    <w:p w14:paraId="3572F1A4" w14:textId="73BF6713" w:rsidR="00593AE0" w:rsidRDefault="00593AE0" w:rsidP="003A48FE"/>
    <w:p w14:paraId="297B4C26" w14:textId="19B51DE7" w:rsidR="00593AE0" w:rsidRDefault="00593AE0" w:rsidP="003A48FE"/>
    <w:p w14:paraId="7A752464" w14:textId="77777777" w:rsidR="00593AE0" w:rsidRDefault="00593AE0" w:rsidP="003A48FE"/>
    <w:p w14:paraId="1958021F" w14:textId="77777777" w:rsidR="00593AE0" w:rsidRDefault="00593AE0" w:rsidP="003A48FE"/>
    <w:p w14:paraId="62E599A3" w14:textId="77777777" w:rsidR="00593AE0" w:rsidRDefault="00593AE0" w:rsidP="003A48FE"/>
    <w:p w14:paraId="53F861BC" w14:textId="77777777" w:rsidR="00593AE0" w:rsidRDefault="00593AE0" w:rsidP="003A48FE"/>
    <w:p w14:paraId="3C2DEB02" w14:textId="77777777" w:rsidR="00593AE0" w:rsidRDefault="00593AE0" w:rsidP="003A48FE"/>
    <w:p w14:paraId="065B0764" w14:textId="77777777" w:rsidR="00AD72F6" w:rsidRDefault="00AD72F6" w:rsidP="003A48FE"/>
    <w:p w14:paraId="25964B94" w14:textId="7FE605E7" w:rsidR="00581635" w:rsidRDefault="0001343C" w:rsidP="00593AE0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A6774F6" wp14:editId="2D46FC77">
            <wp:simplePos x="0" y="0"/>
            <wp:positionH relativeFrom="column">
              <wp:posOffset>-802640</wp:posOffset>
            </wp:positionH>
            <wp:positionV relativeFrom="paragraph">
              <wp:posOffset>749300</wp:posOffset>
            </wp:positionV>
            <wp:extent cx="5945505" cy="4458970"/>
            <wp:effectExtent l="0" t="6032" r="4762" b="4763"/>
            <wp:wrapTight wrapText="bothSides">
              <wp:wrapPolygon edited="0">
                <wp:start x="-22" y="21571"/>
                <wp:lineTo x="21571" y="21571"/>
                <wp:lineTo x="21571" y="38"/>
                <wp:lineTo x="-22" y="38"/>
                <wp:lineTo x="-22" y="21571"/>
              </wp:wrapPolygon>
            </wp:wrapTight>
            <wp:docPr id="200997414" name="Picture 1" descr="A picture containing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7414" name="Picture 1" descr="A picture containing tree, outdoor, pla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550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A4F74" w14:textId="43F74384" w:rsidR="00581635" w:rsidRDefault="00581635" w:rsidP="00593AE0"/>
    <w:p w14:paraId="28F2B2F8" w14:textId="5670716A" w:rsidR="00581635" w:rsidRDefault="00581635" w:rsidP="00593AE0"/>
    <w:p w14:paraId="0A07C409" w14:textId="6A1ADBB7" w:rsidR="00581635" w:rsidRDefault="00581635" w:rsidP="00593AE0"/>
    <w:p w14:paraId="5D4BC2E1" w14:textId="77777777" w:rsidR="00581635" w:rsidRDefault="00581635" w:rsidP="00593AE0"/>
    <w:p w14:paraId="519C5AB0" w14:textId="258A94E8" w:rsidR="00581635" w:rsidRDefault="00581635" w:rsidP="00593AE0"/>
    <w:p w14:paraId="725A2B5E" w14:textId="77777777" w:rsidR="00581635" w:rsidRDefault="00581635" w:rsidP="00593AE0"/>
    <w:p w14:paraId="6897D140" w14:textId="77777777" w:rsidR="00581635" w:rsidRDefault="00581635" w:rsidP="00593AE0"/>
    <w:p w14:paraId="6E5D1D68" w14:textId="77777777" w:rsidR="00581635" w:rsidRDefault="00581635" w:rsidP="00593AE0"/>
    <w:p w14:paraId="3ACD2027" w14:textId="77777777" w:rsidR="00581635" w:rsidRDefault="00581635" w:rsidP="00593AE0"/>
    <w:p w14:paraId="34D1F2CD" w14:textId="77777777" w:rsidR="00581635" w:rsidRDefault="00581635" w:rsidP="00593AE0"/>
    <w:p w14:paraId="7861B780" w14:textId="77777777" w:rsidR="00581635" w:rsidRDefault="00581635" w:rsidP="00593AE0"/>
    <w:p w14:paraId="6A80DE2D" w14:textId="77777777" w:rsidR="00581635" w:rsidRDefault="00581635" w:rsidP="00593AE0"/>
    <w:p w14:paraId="41350DD2" w14:textId="77777777" w:rsidR="00581635" w:rsidRDefault="00581635" w:rsidP="00593AE0"/>
    <w:p w14:paraId="2074ED32" w14:textId="77777777" w:rsidR="00581635" w:rsidRDefault="00581635" w:rsidP="00593AE0"/>
    <w:p w14:paraId="136E3CE8" w14:textId="77777777" w:rsidR="00581635" w:rsidRDefault="00581635" w:rsidP="00593AE0"/>
    <w:p w14:paraId="712FE106" w14:textId="77777777" w:rsidR="00581635" w:rsidRDefault="00581635" w:rsidP="00593AE0"/>
    <w:p w14:paraId="11EA676D" w14:textId="77777777" w:rsidR="00581635" w:rsidRDefault="00581635" w:rsidP="00593AE0"/>
    <w:p w14:paraId="3D975C99" w14:textId="77777777" w:rsidR="00581635" w:rsidRDefault="00581635" w:rsidP="00593AE0"/>
    <w:p w14:paraId="6684A5A3" w14:textId="491ABC0B" w:rsidR="00662BCD" w:rsidRDefault="00593AE0" w:rsidP="00593AE0">
      <w:r>
        <w:t xml:space="preserve">Cocoons have been released at </w:t>
      </w:r>
      <w:r w:rsidR="00FF5923">
        <w:t>all</w:t>
      </w:r>
      <w:r>
        <w:t xml:space="preserve"> nesting position</w:t>
      </w:r>
      <w:r w:rsidR="00FE6644">
        <w:t>s</w:t>
      </w:r>
      <w:r>
        <w:t xml:space="preserve"> </w:t>
      </w:r>
      <w:r w:rsidR="00375AAD">
        <w:t>in wooden boxes fixed on top of stakes. M</w:t>
      </w:r>
      <w:r>
        <w:t>ale emergence is in full swing</w:t>
      </w:r>
      <w:r w:rsidR="00375AAD">
        <w:t xml:space="preserve"> with fuzzy </w:t>
      </w:r>
      <w:r w:rsidR="0001343C" w:rsidRPr="0001343C">
        <w:t xml:space="preserve">orange </w:t>
      </w:r>
      <w:r w:rsidR="00375AAD">
        <w:t>bees breaking from their cocoons and warming up</w:t>
      </w:r>
      <w:r w:rsidR="00FE6644">
        <w:t xml:space="preserve">, </w:t>
      </w:r>
      <w:r w:rsidR="00375AAD">
        <w:t>before flying of</w:t>
      </w:r>
      <w:r w:rsidR="00DC77D0">
        <w:t>f</w:t>
      </w:r>
      <w:r w:rsidR="00375AAD">
        <w:t xml:space="preserve"> out to feed and patrol for females. </w:t>
      </w:r>
      <w:r w:rsidR="00E4100B">
        <w:t xml:space="preserve">It is now a waiting game for activity </w:t>
      </w:r>
      <w:r w:rsidR="0001343C">
        <w:t>from the</w:t>
      </w:r>
      <w:r w:rsidR="00E4100B">
        <w:t xml:space="preserve"> larger female cocoons, where a male scramble to mate will ensue upon their awakening. Daily checking is taking place, eagerly watching for signs of the first female</w:t>
      </w:r>
      <w:r w:rsidR="0031458C">
        <w:t xml:space="preserve">s to start </w:t>
      </w:r>
      <w:r w:rsidR="00E4100B">
        <w:t xml:space="preserve">nesting. </w:t>
      </w:r>
      <w:r w:rsidR="00A54D50">
        <w:t>C</w:t>
      </w:r>
      <w:r w:rsidR="00E4100B">
        <w:t>ells wi</w:t>
      </w:r>
      <w:r w:rsidR="00A54D50">
        <w:t xml:space="preserve">th </w:t>
      </w:r>
      <w:r w:rsidR="00E4100B">
        <w:t>pollen provisions will</w:t>
      </w:r>
      <w:r w:rsidR="0031458C">
        <w:t xml:space="preserve"> then</w:t>
      </w:r>
      <w:r w:rsidR="00E4100B">
        <w:t xml:space="preserve"> be packed in</w:t>
      </w:r>
      <w:r w:rsidR="00401664">
        <w:t>to</w:t>
      </w:r>
      <w:r w:rsidR="00E4100B">
        <w:t xml:space="preserve"> the nesting tubes</w:t>
      </w:r>
      <w:r w:rsidR="00FE6644">
        <w:t xml:space="preserve"> by the female</w:t>
      </w:r>
      <w:r w:rsidR="00157191">
        <w:t>s,</w:t>
      </w:r>
      <w:r w:rsidR="00401664">
        <w:t xml:space="preserve"> each</w:t>
      </w:r>
      <w:r w:rsidR="00E4100B">
        <w:t xml:space="preserve"> with </w:t>
      </w:r>
      <w:r w:rsidR="00401664">
        <w:t xml:space="preserve">a single </w:t>
      </w:r>
      <w:r w:rsidR="00E4100B">
        <w:t>egg laid</w:t>
      </w:r>
      <w:r w:rsidR="00401664">
        <w:t xml:space="preserve"> and </w:t>
      </w:r>
      <w:r w:rsidR="00157191">
        <w:t xml:space="preserve">the use of </w:t>
      </w:r>
      <w:r w:rsidR="00401664">
        <w:t xml:space="preserve">mud to cap off the </w:t>
      </w:r>
      <w:r w:rsidR="00315E45">
        <w:t>individual</w:t>
      </w:r>
      <w:r w:rsidR="00401664">
        <w:t xml:space="preserve"> chamber</w:t>
      </w:r>
      <w:r w:rsidR="008E3C29">
        <w:t>s</w:t>
      </w:r>
      <w:r w:rsidR="00401664">
        <w:t>, repeat</w:t>
      </w:r>
      <w:r w:rsidR="008E3C29">
        <w:t>ed</w:t>
      </w:r>
      <w:r w:rsidR="00401664">
        <w:t xml:space="preserve"> to fill the tube</w:t>
      </w:r>
      <w:r w:rsidR="008E3C29">
        <w:t>s</w:t>
      </w:r>
      <w:r w:rsidR="00401664">
        <w:t>.</w:t>
      </w:r>
      <w:r w:rsidR="00315E45">
        <w:t xml:space="preserve"> </w:t>
      </w:r>
    </w:p>
    <w:p w14:paraId="4240770C" w14:textId="77777777" w:rsidR="001130A1" w:rsidRDefault="001130A1" w:rsidP="00593AE0"/>
    <w:p w14:paraId="7EE29175" w14:textId="24869318" w:rsidR="001130A1" w:rsidRDefault="001130A1" w:rsidP="00593AE0">
      <w:r>
        <w:rPr>
          <w:noProof/>
        </w:rPr>
        <w:drawing>
          <wp:anchor distT="0" distB="0" distL="114300" distR="114300" simplePos="0" relativeHeight="251660288" behindDoc="1" locked="0" layoutInCell="1" allowOverlap="1" wp14:anchorId="22EC9616" wp14:editId="0F7CE7B2">
            <wp:simplePos x="0" y="0"/>
            <wp:positionH relativeFrom="column">
              <wp:posOffset>-784860</wp:posOffset>
            </wp:positionH>
            <wp:positionV relativeFrom="paragraph">
              <wp:posOffset>461010</wp:posOffset>
            </wp:positionV>
            <wp:extent cx="6249035" cy="4686300"/>
            <wp:effectExtent l="0" t="6032" r="6032" b="6033"/>
            <wp:wrapTight wrapText="bothSides">
              <wp:wrapPolygon edited="0">
                <wp:start x="-21" y="21572"/>
                <wp:lineTo x="21577" y="21572"/>
                <wp:lineTo x="21577" y="31"/>
                <wp:lineTo x="-21" y="31"/>
                <wp:lineTo x="-21" y="21572"/>
              </wp:wrapPolygon>
            </wp:wrapTight>
            <wp:docPr id="13701918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91876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4903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82A3A" w14:textId="347F811F" w:rsidR="001130A1" w:rsidRDefault="001130A1" w:rsidP="00593AE0"/>
    <w:p w14:paraId="026C2702" w14:textId="77777777" w:rsidR="001130A1" w:rsidRDefault="001130A1" w:rsidP="00593AE0"/>
    <w:p w14:paraId="342D2AF5" w14:textId="77777777" w:rsidR="001130A1" w:rsidRDefault="001130A1" w:rsidP="00593AE0"/>
    <w:p w14:paraId="796887CE" w14:textId="77777777" w:rsidR="001130A1" w:rsidRDefault="001130A1" w:rsidP="00593AE0"/>
    <w:p w14:paraId="357EEBD3" w14:textId="77777777" w:rsidR="001130A1" w:rsidRDefault="001130A1" w:rsidP="00593AE0"/>
    <w:p w14:paraId="1D50ED8B" w14:textId="188A6266" w:rsidR="001130A1" w:rsidRDefault="001130A1" w:rsidP="00593AE0"/>
    <w:p w14:paraId="0849127C" w14:textId="020F6AF3" w:rsidR="001130A1" w:rsidRDefault="001130A1" w:rsidP="00593AE0"/>
    <w:p w14:paraId="7BC8D0FF" w14:textId="37CD0453" w:rsidR="001130A1" w:rsidRDefault="001130A1" w:rsidP="00593AE0"/>
    <w:p w14:paraId="364F5726" w14:textId="77777777" w:rsidR="001130A1" w:rsidRDefault="001130A1" w:rsidP="00593AE0"/>
    <w:p w14:paraId="52FEAE9F" w14:textId="77777777" w:rsidR="001130A1" w:rsidRDefault="001130A1" w:rsidP="00593AE0"/>
    <w:p w14:paraId="6ABF860E" w14:textId="77777777" w:rsidR="001130A1" w:rsidRDefault="001130A1" w:rsidP="00593AE0"/>
    <w:p w14:paraId="5C9E1ECE" w14:textId="77777777" w:rsidR="001130A1" w:rsidRDefault="001130A1" w:rsidP="00593AE0"/>
    <w:p w14:paraId="4F8FAE67" w14:textId="7ACB1EA9" w:rsidR="001130A1" w:rsidRDefault="001130A1" w:rsidP="00593AE0"/>
    <w:p w14:paraId="08080FA8" w14:textId="77777777" w:rsidR="001130A1" w:rsidRDefault="001130A1" w:rsidP="00593AE0"/>
    <w:p w14:paraId="092A982B" w14:textId="77777777" w:rsidR="001130A1" w:rsidRDefault="001130A1" w:rsidP="00593AE0"/>
    <w:p w14:paraId="583D1672" w14:textId="77777777" w:rsidR="001130A1" w:rsidRDefault="001130A1" w:rsidP="00593AE0"/>
    <w:p w14:paraId="3CC0C47B" w14:textId="77777777" w:rsidR="00581635" w:rsidRDefault="00581635" w:rsidP="00593AE0"/>
    <w:p w14:paraId="576792F1" w14:textId="77777777" w:rsidR="00581635" w:rsidRDefault="00581635" w:rsidP="00593AE0"/>
    <w:p w14:paraId="09D5E348" w14:textId="4CAB4044" w:rsidR="00E4100B" w:rsidRDefault="00662BCD" w:rsidP="00593AE0">
      <w:r>
        <w:t>In the lab, preparations have been taking place ready</w:t>
      </w:r>
      <w:r w:rsidR="00FF1D93">
        <w:t xml:space="preserve"> for when nesting begins. Artificial pollen diet formulations have been </w:t>
      </w:r>
      <w:r w:rsidR="00F97726">
        <w:t>trialled</w:t>
      </w:r>
      <w:r w:rsidR="00FF1D93">
        <w:t xml:space="preserve"> to refine final </w:t>
      </w:r>
      <w:r w:rsidR="0053066A">
        <w:t>recipes t</w:t>
      </w:r>
      <w:r w:rsidR="007C7714">
        <w:t xml:space="preserve">hat will be </w:t>
      </w:r>
      <w:r w:rsidR="0017274E">
        <w:t>fed</w:t>
      </w:r>
      <w:r w:rsidR="0053066A">
        <w:t xml:space="preserve"> </w:t>
      </w:r>
      <w:r w:rsidR="0017274E">
        <w:t xml:space="preserve">to </w:t>
      </w:r>
      <w:r w:rsidR="0053066A">
        <w:t xml:space="preserve">the larvae. </w:t>
      </w:r>
      <w:r w:rsidR="007C7714">
        <w:t>A range of</w:t>
      </w:r>
      <w:r w:rsidR="0053066A">
        <w:t xml:space="preserve"> macronutrient ratios will be</w:t>
      </w:r>
      <w:r w:rsidR="003728BB">
        <w:t xml:space="preserve"> </w:t>
      </w:r>
      <w:r w:rsidR="0017274E">
        <w:t>given</w:t>
      </w:r>
      <w:r w:rsidR="003728BB">
        <w:t xml:space="preserve"> to the developing larva</w:t>
      </w:r>
      <w:r w:rsidR="0017274E">
        <w:t>e</w:t>
      </w:r>
      <w:r w:rsidR="00382A6F">
        <w:t xml:space="preserve"> </w:t>
      </w:r>
      <w:r w:rsidR="00AD72F6">
        <w:t>to include</w:t>
      </w:r>
      <w:r w:rsidR="0054262C">
        <w:t xml:space="preserve"> high and low Protein, Carbohydrate and Lipid content, </w:t>
      </w:r>
      <w:r w:rsidR="00382A6F">
        <w:t xml:space="preserve">under </w:t>
      </w:r>
      <w:r w:rsidR="001B72E8">
        <w:t>multiple</w:t>
      </w:r>
      <w:r w:rsidR="00382A6F">
        <w:t xml:space="preserve"> temperatures</w:t>
      </w:r>
      <w:r w:rsidR="00A54D50">
        <w:t xml:space="preserve">, </w:t>
      </w:r>
      <w:r w:rsidR="0017274E">
        <w:t>with the aim</w:t>
      </w:r>
      <w:r w:rsidR="00382A6F">
        <w:t xml:space="preserve"> to assess consumption, growth</w:t>
      </w:r>
      <w:r w:rsidR="001B72E8">
        <w:t xml:space="preserve">, </w:t>
      </w:r>
      <w:r w:rsidR="001130A1">
        <w:t>survival,</w:t>
      </w:r>
      <w:r w:rsidR="00352184">
        <w:t xml:space="preserve"> and</w:t>
      </w:r>
      <w:r w:rsidR="00423BB2">
        <w:t xml:space="preserve"> fertility.</w:t>
      </w:r>
    </w:p>
    <w:p w14:paraId="55B0DD0E" w14:textId="4A652B2F" w:rsidR="0031458C" w:rsidRDefault="0031458C" w:rsidP="00593AE0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6D7FE3C" wp14:editId="0293F493">
            <wp:simplePos x="0" y="0"/>
            <wp:positionH relativeFrom="column">
              <wp:posOffset>-88900</wp:posOffset>
            </wp:positionH>
            <wp:positionV relativeFrom="paragraph">
              <wp:posOffset>313055</wp:posOffset>
            </wp:positionV>
            <wp:extent cx="5727700" cy="4086225"/>
            <wp:effectExtent l="0" t="0" r="0" b="3175"/>
            <wp:wrapTight wrapText="bothSides">
              <wp:wrapPolygon edited="0">
                <wp:start x="0" y="0"/>
                <wp:lineTo x="0" y="21550"/>
                <wp:lineTo x="21552" y="21550"/>
                <wp:lineTo x="21552" y="0"/>
                <wp:lineTo x="0" y="0"/>
              </wp:wrapPolygon>
            </wp:wrapTight>
            <wp:docPr id="1791418237" name="Picture 1" descr="A picture containing mixture, ingredient, food, sn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18237" name="Picture 1" descr="A picture containing mixture, ingredient, food, snack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71555" w14:textId="0B68B144" w:rsidR="00375AAD" w:rsidRDefault="00375AAD" w:rsidP="00593AE0"/>
    <w:p w14:paraId="555135F6" w14:textId="170A1CA8" w:rsidR="00F375AF" w:rsidRDefault="00366B81" w:rsidP="00593AE0">
      <w:r>
        <w:t>Finally, on a personal note</w:t>
      </w:r>
      <w:r w:rsidR="00426B43">
        <w:t xml:space="preserve">, I </w:t>
      </w:r>
      <w:r w:rsidR="00DA29A2">
        <w:t xml:space="preserve">feel that I </w:t>
      </w:r>
      <w:r w:rsidR="00426B43">
        <w:t xml:space="preserve">have settled well into my first 8 months of my PhD </w:t>
      </w:r>
      <w:r w:rsidR="00CA515E">
        <w:t xml:space="preserve">at Hull </w:t>
      </w:r>
      <w:r w:rsidR="00426B43">
        <w:t xml:space="preserve">and </w:t>
      </w:r>
      <w:r w:rsidR="00DA29A2">
        <w:t>am really enjoying the project</w:t>
      </w:r>
      <w:r w:rsidR="00CA515E">
        <w:t xml:space="preserve"> so far.</w:t>
      </w:r>
      <w:r w:rsidR="00560AC8">
        <w:t xml:space="preserve"> </w:t>
      </w:r>
      <w:r w:rsidR="00DF049D">
        <w:t xml:space="preserve">James and I have already had lots of interesting discussions </w:t>
      </w:r>
      <w:r w:rsidR="00581635">
        <w:t xml:space="preserve">and ideas for future work and now </w:t>
      </w:r>
      <w:r w:rsidR="002D0760">
        <w:t xml:space="preserve">that </w:t>
      </w:r>
      <w:r w:rsidR="00CA515E">
        <w:t xml:space="preserve">my first </w:t>
      </w:r>
      <w:r w:rsidR="002D0760">
        <w:t>experiment is finally starting to kick off, it feels good to see progress</w:t>
      </w:r>
      <w:r w:rsidR="00581635">
        <w:t>.</w:t>
      </w:r>
      <w:r w:rsidR="002D0760">
        <w:t xml:space="preserve"> </w:t>
      </w:r>
      <w:r w:rsidR="004F3E16">
        <w:t>I</w:t>
      </w:r>
      <w:r w:rsidR="0067430B">
        <w:t xml:space="preserve"> will no doubt be rushed off my feet in the coming weeks</w:t>
      </w:r>
      <w:r w:rsidR="00581635">
        <w:t xml:space="preserve">, </w:t>
      </w:r>
      <w:r w:rsidR="0067430B">
        <w:t>inundated with</w:t>
      </w:r>
      <w:r w:rsidR="00F375AF">
        <w:t xml:space="preserve"> bee larvae…fingers crossed!</w:t>
      </w:r>
    </w:p>
    <w:p w14:paraId="5C8A7463" w14:textId="5DDF65C9" w:rsidR="00F375AF" w:rsidRDefault="00F375AF" w:rsidP="00593AE0">
      <w:r>
        <w:t>Jamie</w:t>
      </w:r>
    </w:p>
    <w:p w14:paraId="789897D0" w14:textId="690AB65C" w:rsidR="00593AE0" w:rsidRDefault="00593AE0" w:rsidP="003A48FE"/>
    <w:sectPr w:rsidR="00593AE0" w:rsidSect="003A48FE">
      <w:footerReference w:type="even" r:id="rId12"/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DA578" w14:textId="77777777" w:rsidR="00FF33A7" w:rsidRDefault="00FF33A7" w:rsidP="0078241F">
      <w:pPr>
        <w:spacing w:after="0" w:line="240" w:lineRule="auto"/>
      </w:pPr>
      <w:r>
        <w:separator/>
      </w:r>
    </w:p>
  </w:endnote>
  <w:endnote w:type="continuationSeparator" w:id="0">
    <w:p w14:paraId="52FE0D1A" w14:textId="77777777" w:rsidR="00FF33A7" w:rsidRDefault="00FF33A7" w:rsidP="0078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29879724"/>
      <w:docPartObj>
        <w:docPartGallery w:val="Page Numbers (Bottom of Page)"/>
        <w:docPartUnique/>
      </w:docPartObj>
    </w:sdtPr>
    <w:sdtContent>
      <w:p w14:paraId="27848C25" w14:textId="77777777" w:rsidR="00633449" w:rsidRDefault="00633449" w:rsidP="0025217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F17C7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3012C61" w14:textId="77777777" w:rsidR="00633449" w:rsidRDefault="006334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87967007"/>
      <w:docPartObj>
        <w:docPartGallery w:val="Page Numbers (Bottom of Page)"/>
        <w:docPartUnique/>
      </w:docPartObj>
    </w:sdtPr>
    <w:sdtContent>
      <w:p w14:paraId="2CFD8EE9" w14:textId="77777777" w:rsidR="00633449" w:rsidRDefault="00633449" w:rsidP="0025217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6605996" w14:textId="77777777" w:rsidR="00633449" w:rsidRDefault="006334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9C9E6" w14:textId="77777777" w:rsidR="00FF33A7" w:rsidRDefault="00FF33A7" w:rsidP="0078241F">
      <w:pPr>
        <w:spacing w:after="0" w:line="240" w:lineRule="auto"/>
      </w:pPr>
      <w:r>
        <w:separator/>
      </w:r>
    </w:p>
  </w:footnote>
  <w:footnote w:type="continuationSeparator" w:id="0">
    <w:p w14:paraId="645C6855" w14:textId="77777777" w:rsidR="00FF33A7" w:rsidRDefault="00FF33A7" w:rsidP="00782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4659"/>
    <w:multiLevelType w:val="multilevel"/>
    <w:tmpl w:val="89B45F6C"/>
    <w:styleLink w:val="CurrentList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030974"/>
    <w:multiLevelType w:val="multilevel"/>
    <w:tmpl w:val="5D502FA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60C8A"/>
    <w:multiLevelType w:val="hybridMultilevel"/>
    <w:tmpl w:val="6BC28E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334AB2"/>
    <w:multiLevelType w:val="hybridMultilevel"/>
    <w:tmpl w:val="9E86E4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E3620"/>
    <w:multiLevelType w:val="hybridMultilevel"/>
    <w:tmpl w:val="6BC4C4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75530"/>
    <w:multiLevelType w:val="hybridMultilevel"/>
    <w:tmpl w:val="DFBEF64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168DA"/>
    <w:multiLevelType w:val="multilevel"/>
    <w:tmpl w:val="F02A14D4"/>
    <w:lvl w:ilvl="0">
      <w:start w:val="1"/>
      <w:numFmt w:val="decimal"/>
      <w:pStyle w:val="Heading1"/>
      <w:lvlText w:val="%1"/>
      <w:lvlJc w:val="left"/>
      <w:pPr>
        <w:ind w:left="1010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54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2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586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730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874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018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162" w:hanging="1584"/>
      </w:pPr>
      <w:rPr>
        <w:rFonts w:hint="default"/>
      </w:rPr>
    </w:lvl>
  </w:abstractNum>
  <w:abstractNum w:abstractNumId="7" w15:restartNumberingAfterBreak="0">
    <w:nsid w:val="2A11182D"/>
    <w:multiLevelType w:val="multilevel"/>
    <w:tmpl w:val="64603B2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D457280"/>
    <w:multiLevelType w:val="hybridMultilevel"/>
    <w:tmpl w:val="3942F7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A15F5"/>
    <w:multiLevelType w:val="multilevel"/>
    <w:tmpl w:val="25AA71BC"/>
    <w:styleLink w:val="CurrentList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37D11081"/>
    <w:multiLevelType w:val="multilevel"/>
    <w:tmpl w:val="51D238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3DDF4E5E"/>
    <w:multiLevelType w:val="hybridMultilevel"/>
    <w:tmpl w:val="F1C23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F26C8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C5732C5"/>
    <w:multiLevelType w:val="multilevel"/>
    <w:tmpl w:val="E65E2886"/>
    <w:styleLink w:val="CurrentList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F5D2E76"/>
    <w:multiLevelType w:val="multilevel"/>
    <w:tmpl w:val="9A9CC5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0073FAB"/>
    <w:multiLevelType w:val="hybridMultilevel"/>
    <w:tmpl w:val="C6EA8C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71450B"/>
    <w:multiLevelType w:val="hybridMultilevel"/>
    <w:tmpl w:val="126C29A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983537"/>
    <w:multiLevelType w:val="hybridMultilevel"/>
    <w:tmpl w:val="6C50B6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7D539C"/>
    <w:multiLevelType w:val="multilevel"/>
    <w:tmpl w:val="5276F1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F76E88"/>
    <w:multiLevelType w:val="hybridMultilevel"/>
    <w:tmpl w:val="214CB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B04212"/>
    <w:multiLevelType w:val="hybridMultilevel"/>
    <w:tmpl w:val="DCD8C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413383">
    <w:abstractNumId w:val="10"/>
  </w:num>
  <w:num w:numId="2" w16cid:durableId="1294673769">
    <w:abstractNumId w:val="1"/>
  </w:num>
  <w:num w:numId="3" w16cid:durableId="1320580088">
    <w:abstractNumId w:val="12"/>
  </w:num>
  <w:num w:numId="4" w16cid:durableId="546382104">
    <w:abstractNumId w:val="18"/>
  </w:num>
  <w:num w:numId="5" w16cid:durableId="599803368">
    <w:abstractNumId w:val="14"/>
  </w:num>
  <w:num w:numId="6" w16cid:durableId="836772971">
    <w:abstractNumId w:val="13"/>
  </w:num>
  <w:num w:numId="7" w16cid:durableId="931931466">
    <w:abstractNumId w:val="5"/>
  </w:num>
  <w:num w:numId="8" w16cid:durableId="1755778620">
    <w:abstractNumId w:val="16"/>
  </w:num>
  <w:num w:numId="9" w16cid:durableId="694158162">
    <w:abstractNumId w:val="4"/>
  </w:num>
  <w:num w:numId="10" w16cid:durableId="759257354">
    <w:abstractNumId w:val="7"/>
  </w:num>
  <w:num w:numId="11" w16cid:durableId="1624457573">
    <w:abstractNumId w:val="9"/>
  </w:num>
  <w:num w:numId="12" w16cid:durableId="3634091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128798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67752462">
    <w:abstractNumId w:val="0"/>
  </w:num>
  <w:num w:numId="15" w16cid:durableId="57875568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10236877">
    <w:abstractNumId w:val="6"/>
  </w:num>
  <w:num w:numId="17" w16cid:durableId="20294019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3471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8915386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668152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3858529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071137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294985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720131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647250">
    <w:abstractNumId w:val="3"/>
  </w:num>
  <w:num w:numId="26" w16cid:durableId="1099788852">
    <w:abstractNumId w:val="20"/>
  </w:num>
  <w:num w:numId="27" w16cid:durableId="703362629">
    <w:abstractNumId w:val="2"/>
  </w:num>
  <w:num w:numId="28" w16cid:durableId="795608636">
    <w:abstractNumId w:val="17"/>
  </w:num>
  <w:num w:numId="29" w16cid:durableId="1312250231">
    <w:abstractNumId w:val="19"/>
  </w:num>
  <w:num w:numId="30" w16cid:durableId="541287588">
    <w:abstractNumId w:val="8"/>
  </w:num>
  <w:num w:numId="31" w16cid:durableId="1068041163">
    <w:abstractNumId w:val="11"/>
  </w:num>
  <w:num w:numId="32" w16cid:durableId="8833665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isplayBackgroundShape/>
  <w:hideSpellingErrors/>
  <w:hideGrammaticalErrors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6C7"/>
    <w:rsid w:val="00001439"/>
    <w:rsid w:val="00002631"/>
    <w:rsid w:val="00002ECF"/>
    <w:rsid w:val="00003424"/>
    <w:rsid w:val="00006419"/>
    <w:rsid w:val="00007104"/>
    <w:rsid w:val="00010132"/>
    <w:rsid w:val="0001296F"/>
    <w:rsid w:val="0001343C"/>
    <w:rsid w:val="00014A71"/>
    <w:rsid w:val="000258A5"/>
    <w:rsid w:val="00030E0B"/>
    <w:rsid w:val="0003246D"/>
    <w:rsid w:val="00035BC1"/>
    <w:rsid w:val="00041065"/>
    <w:rsid w:val="00041A58"/>
    <w:rsid w:val="00041AAA"/>
    <w:rsid w:val="0004261A"/>
    <w:rsid w:val="000446C7"/>
    <w:rsid w:val="00051941"/>
    <w:rsid w:val="00053813"/>
    <w:rsid w:val="0005442C"/>
    <w:rsid w:val="000551BB"/>
    <w:rsid w:val="00060C0F"/>
    <w:rsid w:val="00061E03"/>
    <w:rsid w:val="00064EAF"/>
    <w:rsid w:val="0006698F"/>
    <w:rsid w:val="000732B2"/>
    <w:rsid w:val="0007353A"/>
    <w:rsid w:val="00075FF6"/>
    <w:rsid w:val="000772DB"/>
    <w:rsid w:val="00084129"/>
    <w:rsid w:val="00090DBC"/>
    <w:rsid w:val="00093AD2"/>
    <w:rsid w:val="0009466B"/>
    <w:rsid w:val="000A19F9"/>
    <w:rsid w:val="000A4C79"/>
    <w:rsid w:val="000A658F"/>
    <w:rsid w:val="000A6D7B"/>
    <w:rsid w:val="000B2967"/>
    <w:rsid w:val="000B2EA4"/>
    <w:rsid w:val="000B39F0"/>
    <w:rsid w:val="000B49C9"/>
    <w:rsid w:val="000B7947"/>
    <w:rsid w:val="000C49B4"/>
    <w:rsid w:val="000C5660"/>
    <w:rsid w:val="000C5E5D"/>
    <w:rsid w:val="000C7DD3"/>
    <w:rsid w:val="000D1111"/>
    <w:rsid w:val="000D3B6D"/>
    <w:rsid w:val="000D63A1"/>
    <w:rsid w:val="000D6A35"/>
    <w:rsid w:val="000D6D6A"/>
    <w:rsid w:val="000D7A0C"/>
    <w:rsid w:val="000E04FB"/>
    <w:rsid w:val="000F0D15"/>
    <w:rsid w:val="000F17C7"/>
    <w:rsid w:val="000F2258"/>
    <w:rsid w:val="000F32A7"/>
    <w:rsid w:val="000F347E"/>
    <w:rsid w:val="000F3F88"/>
    <w:rsid w:val="000F4AC5"/>
    <w:rsid w:val="000F52FA"/>
    <w:rsid w:val="000F65A7"/>
    <w:rsid w:val="001044D4"/>
    <w:rsid w:val="00105E57"/>
    <w:rsid w:val="00107BD9"/>
    <w:rsid w:val="00110A89"/>
    <w:rsid w:val="00111F5C"/>
    <w:rsid w:val="00111FB8"/>
    <w:rsid w:val="001130A1"/>
    <w:rsid w:val="00113812"/>
    <w:rsid w:val="001144E4"/>
    <w:rsid w:val="00116891"/>
    <w:rsid w:val="00116E3A"/>
    <w:rsid w:val="00120DCC"/>
    <w:rsid w:val="00121E57"/>
    <w:rsid w:val="00122A26"/>
    <w:rsid w:val="0012494E"/>
    <w:rsid w:val="001318DA"/>
    <w:rsid w:val="001324C0"/>
    <w:rsid w:val="00133C8C"/>
    <w:rsid w:val="00136E5F"/>
    <w:rsid w:val="0014171C"/>
    <w:rsid w:val="001419E3"/>
    <w:rsid w:val="001421F0"/>
    <w:rsid w:val="00142818"/>
    <w:rsid w:val="00144745"/>
    <w:rsid w:val="00146655"/>
    <w:rsid w:val="00152CE4"/>
    <w:rsid w:val="001543BE"/>
    <w:rsid w:val="001565ED"/>
    <w:rsid w:val="00157191"/>
    <w:rsid w:val="00160BB2"/>
    <w:rsid w:val="00161902"/>
    <w:rsid w:val="001628E4"/>
    <w:rsid w:val="00163FC1"/>
    <w:rsid w:val="00166AD6"/>
    <w:rsid w:val="00167A04"/>
    <w:rsid w:val="0017162F"/>
    <w:rsid w:val="0017274E"/>
    <w:rsid w:val="00174018"/>
    <w:rsid w:val="00175B20"/>
    <w:rsid w:val="0018033C"/>
    <w:rsid w:val="001822FB"/>
    <w:rsid w:val="00183210"/>
    <w:rsid w:val="00184F0C"/>
    <w:rsid w:val="00185345"/>
    <w:rsid w:val="00185C3F"/>
    <w:rsid w:val="00187AF8"/>
    <w:rsid w:val="00195901"/>
    <w:rsid w:val="001A02F2"/>
    <w:rsid w:val="001A378F"/>
    <w:rsid w:val="001B09E1"/>
    <w:rsid w:val="001B25CD"/>
    <w:rsid w:val="001B7020"/>
    <w:rsid w:val="001B72E8"/>
    <w:rsid w:val="001C039B"/>
    <w:rsid w:val="001C376A"/>
    <w:rsid w:val="001C3B92"/>
    <w:rsid w:val="001C638F"/>
    <w:rsid w:val="001C7B8C"/>
    <w:rsid w:val="001C7E1E"/>
    <w:rsid w:val="001D199C"/>
    <w:rsid w:val="001D3418"/>
    <w:rsid w:val="001D341C"/>
    <w:rsid w:val="001D65AA"/>
    <w:rsid w:val="001E0463"/>
    <w:rsid w:val="001E35F3"/>
    <w:rsid w:val="001E3E12"/>
    <w:rsid w:val="001F534D"/>
    <w:rsid w:val="001F5BDA"/>
    <w:rsid w:val="001F7F8C"/>
    <w:rsid w:val="0020203D"/>
    <w:rsid w:val="00203A9E"/>
    <w:rsid w:val="00204139"/>
    <w:rsid w:val="002043AB"/>
    <w:rsid w:val="00204CDD"/>
    <w:rsid w:val="00217123"/>
    <w:rsid w:val="002171CF"/>
    <w:rsid w:val="0022100F"/>
    <w:rsid w:val="00221F42"/>
    <w:rsid w:val="00222A49"/>
    <w:rsid w:val="002274A9"/>
    <w:rsid w:val="002344E9"/>
    <w:rsid w:val="002413DE"/>
    <w:rsid w:val="00252171"/>
    <w:rsid w:val="002545F0"/>
    <w:rsid w:val="002565A0"/>
    <w:rsid w:val="002606EF"/>
    <w:rsid w:val="0026071E"/>
    <w:rsid w:val="00262DAA"/>
    <w:rsid w:val="00266059"/>
    <w:rsid w:val="00267CF9"/>
    <w:rsid w:val="00270916"/>
    <w:rsid w:val="00272304"/>
    <w:rsid w:val="00290DEA"/>
    <w:rsid w:val="00291EC0"/>
    <w:rsid w:val="00291F46"/>
    <w:rsid w:val="002A268F"/>
    <w:rsid w:val="002A3FBB"/>
    <w:rsid w:val="002A4060"/>
    <w:rsid w:val="002A666D"/>
    <w:rsid w:val="002A6D55"/>
    <w:rsid w:val="002A7888"/>
    <w:rsid w:val="002B45D0"/>
    <w:rsid w:val="002B4673"/>
    <w:rsid w:val="002B5A56"/>
    <w:rsid w:val="002B67ED"/>
    <w:rsid w:val="002C43CD"/>
    <w:rsid w:val="002C7E8D"/>
    <w:rsid w:val="002D0760"/>
    <w:rsid w:val="002D379F"/>
    <w:rsid w:val="002D49D2"/>
    <w:rsid w:val="002D6F52"/>
    <w:rsid w:val="002F09F3"/>
    <w:rsid w:val="002F09F4"/>
    <w:rsid w:val="002F32C1"/>
    <w:rsid w:val="002F4656"/>
    <w:rsid w:val="002F66DE"/>
    <w:rsid w:val="00302D42"/>
    <w:rsid w:val="003030D6"/>
    <w:rsid w:val="003031AF"/>
    <w:rsid w:val="003035D6"/>
    <w:rsid w:val="00305E49"/>
    <w:rsid w:val="00306708"/>
    <w:rsid w:val="00307E86"/>
    <w:rsid w:val="00310CA6"/>
    <w:rsid w:val="0031458C"/>
    <w:rsid w:val="00315E45"/>
    <w:rsid w:val="00320027"/>
    <w:rsid w:val="0032071E"/>
    <w:rsid w:val="003240CC"/>
    <w:rsid w:val="00326FC0"/>
    <w:rsid w:val="00332051"/>
    <w:rsid w:val="003323D8"/>
    <w:rsid w:val="00332667"/>
    <w:rsid w:val="00332F8C"/>
    <w:rsid w:val="00333874"/>
    <w:rsid w:val="00336FDE"/>
    <w:rsid w:val="00343700"/>
    <w:rsid w:val="00345D44"/>
    <w:rsid w:val="0034643A"/>
    <w:rsid w:val="00350D0D"/>
    <w:rsid w:val="00352184"/>
    <w:rsid w:val="003534BD"/>
    <w:rsid w:val="00362125"/>
    <w:rsid w:val="00363411"/>
    <w:rsid w:val="003634DE"/>
    <w:rsid w:val="00363BCA"/>
    <w:rsid w:val="0036408A"/>
    <w:rsid w:val="0036465B"/>
    <w:rsid w:val="00364D7F"/>
    <w:rsid w:val="00364FA6"/>
    <w:rsid w:val="003662E8"/>
    <w:rsid w:val="00366B81"/>
    <w:rsid w:val="003728BB"/>
    <w:rsid w:val="00375AAD"/>
    <w:rsid w:val="00382A6F"/>
    <w:rsid w:val="0038370B"/>
    <w:rsid w:val="00386398"/>
    <w:rsid w:val="00387B55"/>
    <w:rsid w:val="00390619"/>
    <w:rsid w:val="00391A7B"/>
    <w:rsid w:val="003937F5"/>
    <w:rsid w:val="00394A93"/>
    <w:rsid w:val="00394E41"/>
    <w:rsid w:val="00395BED"/>
    <w:rsid w:val="00396BD4"/>
    <w:rsid w:val="003A130E"/>
    <w:rsid w:val="003A48FE"/>
    <w:rsid w:val="003A7B53"/>
    <w:rsid w:val="003B51B6"/>
    <w:rsid w:val="003B7170"/>
    <w:rsid w:val="003C0FB4"/>
    <w:rsid w:val="003C1A45"/>
    <w:rsid w:val="003C29DC"/>
    <w:rsid w:val="003C4DC1"/>
    <w:rsid w:val="003D0B88"/>
    <w:rsid w:val="003D1684"/>
    <w:rsid w:val="003D344D"/>
    <w:rsid w:val="003D3CD6"/>
    <w:rsid w:val="003D3F21"/>
    <w:rsid w:val="003D4313"/>
    <w:rsid w:val="003E01CA"/>
    <w:rsid w:val="003E0A52"/>
    <w:rsid w:val="003E4B1E"/>
    <w:rsid w:val="003E4D0E"/>
    <w:rsid w:val="003E67DA"/>
    <w:rsid w:val="003E6B58"/>
    <w:rsid w:val="003E6DED"/>
    <w:rsid w:val="003E7BB1"/>
    <w:rsid w:val="003F1105"/>
    <w:rsid w:val="003F326C"/>
    <w:rsid w:val="003F4C34"/>
    <w:rsid w:val="004008A0"/>
    <w:rsid w:val="00401664"/>
    <w:rsid w:val="004029B3"/>
    <w:rsid w:val="00407833"/>
    <w:rsid w:val="00407E0C"/>
    <w:rsid w:val="00412DA9"/>
    <w:rsid w:val="00421DFD"/>
    <w:rsid w:val="00423BB2"/>
    <w:rsid w:val="0042650A"/>
    <w:rsid w:val="00426B43"/>
    <w:rsid w:val="00435329"/>
    <w:rsid w:val="00440AA3"/>
    <w:rsid w:val="004419F5"/>
    <w:rsid w:val="00442618"/>
    <w:rsid w:val="0044336C"/>
    <w:rsid w:val="00443E11"/>
    <w:rsid w:val="00444268"/>
    <w:rsid w:val="004509F7"/>
    <w:rsid w:val="00452A75"/>
    <w:rsid w:val="0045425F"/>
    <w:rsid w:val="00460133"/>
    <w:rsid w:val="00460C40"/>
    <w:rsid w:val="00460DE3"/>
    <w:rsid w:val="0046474D"/>
    <w:rsid w:val="00464D5C"/>
    <w:rsid w:val="004653C4"/>
    <w:rsid w:val="0046541F"/>
    <w:rsid w:val="00466586"/>
    <w:rsid w:val="0047323B"/>
    <w:rsid w:val="004757DF"/>
    <w:rsid w:val="00476856"/>
    <w:rsid w:val="00477F71"/>
    <w:rsid w:val="00487850"/>
    <w:rsid w:val="00491D24"/>
    <w:rsid w:val="00493534"/>
    <w:rsid w:val="00493CB6"/>
    <w:rsid w:val="004970A1"/>
    <w:rsid w:val="004A1A46"/>
    <w:rsid w:val="004A575E"/>
    <w:rsid w:val="004A778A"/>
    <w:rsid w:val="004B4412"/>
    <w:rsid w:val="004B48BE"/>
    <w:rsid w:val="004B4A41"/>
    <w:rsid w:val="004B588C"/>
    <w:rsid w:val="004B5E93"/>
    <w:rsid w:val="004B60E1"/>
    <w:rsid w:val="004B67CD"/>
    <w:rsid w:val="004C03E2"/>
    <w:rsid w:val="004C190B"/>
    <w:rsid w:val="004C3097"/>
    <w:rsid w:val="004C41ED"/>
    <w:rsid w:val="004C51AE"/>
    <w:rsid w:val="004C5814"/>
    <w:rsid w:val="004C6160"/>
    <w:rsid w:val="004C7595"/>
    <w:rsid w:val="004D2999"/>
    <w:rsid w:val="004D2BDC"/>
    <w:rsid w:val="004D5E54"/>
    <w:rsid w:val="004D60AE"/>
    <w:rsid w:val="004D66BA"/>
    <w:rsid w:val="004D6904"/>
    <w:rsid w:val="004E08B8"/>
    <w:rsid w:val="004E0E94"/>
    <w:rsid w:val="004E174D"/>
    <w:rsid w:val="004E4AF3"/>
    <w:rsid w:val="004F0AA4"/>
    <w:rsid w:val="004F3E16"/>
    <w:rsid w:val="004F3E25"/>
    <w:rsid w:val="00501158"/>
    <w:rsid w:val="00502628"/>
    <w:rsid w:val="00505143"/>
    <w:rsid w:val="0050700D"/>
    <w:rsid w:val="00513479"/>
    <w:rsid w:val="00513CCB"/>
    <w:rsid w:val="0052159F"/>
    <w:rsid w:val="00524B04"/>
    <w:rsid w:val="0052746B"/>
    <w:rsid w:val="0053066A"/>
    <w:rsid w:val="005313B7"/>
    <w:rsid w:val="00537374"/>
    <w:rsid w:val="00537679"/>
    <w:rsid w:val="0054262C"/>
    <w:rsid w:val="00544622"/>
    <w:rsid w:val="00546961"/>
    <w:rsid w:val="00553D5B"/>
    <w:rsid w:val="00554997"/>
    <w:rsid w:val="00555CEC"/>
    <w:rsid w:val="00560AC8"/>
    <w:rsid w:val="00561746"/>
    <w:rsid w:val="00567C85"/>
    <w:rsid w:val="00570D35"/>
    <w:rsid w:val="005714A9"/>
    <w:rsid w:val="0057273B"/>
    <w:rsid w:val="00575756"/>
    <w:rsid w:val="00581635"/>
    <w:rsid w:val="0058188A"/>
    <w:rsid w:val="00583A6E"/>
    <w:rsid w:val="00584200"/>
    <w:rsid w:val="00592C94"/>
    <w:rsid w:val="005935A1"/>
    <w:rsid w:val="00593AE0"/>
    <w:rsid w:val="005956E8"/>
    <w:rsid w:val="00597193"/>
    <w:rsid w:val="005A3273"/>
    <w:rsid w:val="005A57A5"/>
    <w:rsid w:val="005B1044"/>
    <w:rsid w:val="005B4328"/>
    <w:rsid w:val="005B562A"/>
    <w:rsid w:val="005B6775"/>
    <w:rsid w:val="005C015D"/>
    <w:rsid w:val="005C485E"/>
    <w:rsid w:val="005C5757"/>
    <w:rsid w:val="005C7EF6"/>
    <w:rsid w:val="005D36AC"/>
    <w:rsid w:val="005D76CB"/>
    <w:rsid w:val="005E119D"/>
    <w:rsid w:val="005E4249"/>
    <w:rsid w:val="005F0B70"/>
    <w:rsid w:val="005F0DA3"/>
    <w:rsid w:val="005F2A46"/>
    <w:rsid w:val="005F4050"/>
    <w:rsid w:val="005F506C"/>
    <w:rsid w:val="005F7EFE"/>
    <w:rsid w:val="00601D14"/>
    <w:rsid w:val="00602E63"/>
    <w:rsid w:val="00603FB8"/>
    <w:rsid w:val="0060449E"/>
    <w:rsid w:val="006102BE"/>
    <w:rsid w:val="00610829"/>
    <w:rsid w:val="00610B86"/>
    <w:rsid w:val="00611450"/>
    <w:rsid w:val="00614925"/>
    <w:rsid w:val="00614F50"/>
    <w:rsid w:val="00615A56"/>
    <w:rsid w:val="006178BB"/>
    <w:rsid w:val="006179B5"/>
    <w:rsid w:val="00621F56"/>
    <w:rsid w:val="00623441"/>
    <w:rsid w:val="00625F63"/>
    <w:rsid w:val="00625FAC"/>
    <w:rsid w:val="00633449"/>
    <w:rsid w:val="00633CF6"/>
    <w:rsid w:val="00640982"/>
    <w:rsid w:val="00642DD9"/>
    <w:rsid w:val="00642ECC"/>
    <w:rsid w:val="006448FE"/>
    <w:rsid w:val="006450D1"/>
    <w:rsid w:val="00651BEE"/>
    <w:rsid w:val="00652E63"/>
    <w:rsid w:val="006537FA"/>
    <w:rsid w:val="00656B21"/>
    <w:rsid w:val="00656E55"/>
    <w:rsid w:val="00660E26"/>
    <w:rsid w:val="00662976"/>
    <w:rsid w:val="00662BCD"/>
    <w:rsid w:val="0066389F"/>
    <w:rsid w:val="00663A3D"/>
    <w:rsid w:val="0067430B"/>
    <w:rsid w:val="00674B98"/>
    <w:rsid w:val="006755AB"/>
    <w:rsid w:val="00680199"/>
    <w:rsid w:val="00680EA2"/>
    <w:rsid w:val="0068163A"/>
    <w:rsid w:val="00681FEB"/>
    <w:rsid w:val="00687F31"/>
    <w:rsid w:val="00690342"/>
    <w:rsid w:val="0069248B"/>
    <w:rsid w:val="00692717"/>
    <w:rsid w:val="00693895"/>
    <w:rsid w:val="00696048"/>
    <w:rsid w:val="006A318F"/>
    <w:rsid w:val="006B1A52"/>
    <w:rsid w:val="006B3D0A"/>
    <w:rsid w:val="006B529A"/>
    <w:rsid w:val="006B7A82"/>
    <w:rsid w:val="006C179D"/>
    <w:rsid w:val="006C233F"/>
    <w:rsid w:val="006C2F3D"/>
    <w:rsid w:val="006C54A7"/>
    <w:rsid w:val="006C66BE"/>
    <w:rsid w:val="006D3846"/>
    <w:rsid w:val="006D4129"/>
    <w:rsid w:val="006D4294"/>
    <w:rsid w:val="006D708A"/>
    <w:rsid w:val="006E6E0E"/>
    <w:rsid w:val="006F35FC"/>
    <w:rsid w:val="006F422D"/>
    <w:rsid w:val="006F55FE"/>
    <w:rsid w:val="006F614E"/>
    <w:rsid w:val="006F6F9F"/>
    <w:rsid w:val="00700443"/>
    <w:rsid w:val="00703212"/>
    <w:rsid w:val="00704447"/>
    <w:rsid w:val="00705053"/>
    <w:rsid w:val="00705687"/>
    <w:rsid w:val="00706B12"/>
    <w:rsid w:val="00710BC2"/>
    <w:rsid w:val="00711A3B"/>
    <w:rsid w:val="00715D7A"/>
    <w:rsid w:val="00715DFB"/>
    <w:rsid w:val="007163D0"/>
    <w:rsid w:val="00724237"/>
    <w:rsid w:val="00725841"/>
    <w:rsid w:val="007274B4"/>
    <w:rsid w:val="007274CE"/>
    <w:rsid w:val="00732099"/>
    <w:rsid w:val="00737191"/>
    <w:rsid w:val="00740F4F"/>
    <w:rsid w:val="00743AF2"/>
    <w:rsid w:val="00743E4F"/>
    <w:rsid w:val="00744893"/>
    <w:rsid w:val="00745B44"/>
    <w:rsid w:val="00747B03"/>
    <w:rsid w:val="0075081C"/>
    <w:rsid w:val="00752F57"/>
    <w:rsid w:val="0075315B"/>
    <w:rsid w:val="00754142"/>
    <w:rsid w:val="0075426B"/>
    <w:rsid w:val="00754AFC"/>
    <w:rsid w:val="007552FD"/>
    <w:rsid w:val="00761438"/>
    <w:rsid w:val="007619B9"/>
    <w:rsid w:val="0076464F"/>
    <w:rsid w:val="00767150"/>
    <w:rsid w:val="00770B8A"/>
    <w:rsid w:val="00773CEE"/>
    <w:rsid w:val="00775BAA"/>
    <w:rsid w:val="007817B9"/>
    <w:rsid w:val="0078241F"/>
    <w:rsid w:val="007907FE"/>
    <w:rsid w:val="007926B5"/>
    <w:rsid w:val="00793A9D"/>
    <w:rsid w:val="007954F3"/>
    <w:rsid w:val="007962F0"/>
    <w:rsid w:val="007A3714"/>
    <w:rsid w:val="007A4403"/>
    <w:rsid w:val="007A6CF0"/>
    <w:rsid w:val="007A7E2C"/>
    <w:rsid w:val="007B0A9D"/>
    <w:rsid w:val="007B1F2E"/>
    <w:rsid w:val="007B39FB"/>
    <w:rsid w:val="007B416A"/>
    <w:rsid w:val="007C0833"/>
    <w:rsid w:val="007C7714"/>
    <w:rsid w:val="007D3378"/>
    <w:rsid w:val="007D40BD"/>
    <w:rsid w:val="007D513E"/>
    <w:rsid w:val="007E1FA2"/>
    <w:rsid w:val="007E41FC"/>
    <w:rsid w:val="007F2555"/>
    <w:rsid w:val="007F5A6B"/>
    <w:rsid w:val="007F5B20"/>
    <w:rsid w:val="0080509D"/>
    <w:rsid w:val="0080600C"/>
    <w:rsid w:val="00814961"/>
    <w:rsid w:val="00814FFC"/>
    <w:rsid w:val="008155E4"/>
    <w:rsid w:val="008208A5"/>
    <w:rsid w:val="00823F65"/>
    <w:rsid w:val="00825D81"/>
    <w:rsid w:val="0082728D"/>
    <w:rsid w:val="00832623"/>
    <w:rsid w:val="00832929"/>
    <w:rsid w:val="00833800"/>
    <w:rsid w:val="00833A17"/>
    <w:rsid w:val="008371E7"/>
    <w:rsid w:val="00837C93"/>
    <w:rsid w:val="008406E7"/>
    <w:rsid w:val="00844376"/>
    <w:rsid w:val="008447AD"/>
    <w:rsid w:val="00846783"/>
    <w:rsid w:val="00847498"/>
    <w:rsid w:val="00850890"/>
    <w:rsid w:val="00850BD6"/>
    <w:rsid w:val="00861DA7"/>
    <w:rsid w:val="008674FA"/>
    <w:rsid w:val="00867B43"/>
    <w:rsid w:val="00867DF3"/>
    <w:rsid w:val="00871EE6"/>
    <w:rsid w:val="00873D76"/>
    <w:rsid w:val="0087563F"/>
    <w:rsid w:val="00875EC3"/>
    <w:rsid w:val="008849E8"/>
    <w:rsid w:val="00884C99"/>
    <w:rsid w:val="00892F1D"/>
    <w:rsid w:val="0089438D"/>
    <w:rsid w:val="008A1B9D"/>
    <w:rsid w:val="008A1BD1"/>
    <w:rsid w:val="008A2A1C"/>
    <w:rsid w:val="008A41D0"/>
    <w:rsid w:val="008A502B"/>
    <w:rsid w:val="008A5FEC"/>
    <w:rsid w:val="008B30B8"/>
    <w:rsid w:val="008C13F1"/>
    <w:rsid w:val="008C7B16"/>
    <w:rsid w:val="008D0636"/>
    <w:rsid w:val="008D120A"/>
    <w:rsid w:val="008D33C8"/>
    <w:rsid w:val="008D659C"/>
    <w:rsid w:val="008D6B5C"/>
    <w:rsid w:val="008E0F06"/>
    <w:rsid w:val="008E10DB"/>
    <w:rsid w:val="008E30BE"/>
    <w:rsid w:val="008E3991"/>
    <w:rsid w:val="008E3C29"/>
    <w:rsid w:val="008F12E6"/>
    <w:rsid w:val="008F3634"/>
    <w:rsid w:val="008F3C53"/>
    <w:rsid w:val="0090299A"/>
    <w:rsid w:val="00902BF9"/>
    <w:rsid w:val="009067C6"/>
    <w:rsid w:val="009102CE"/>
    <w:rsid w:val="00911A89"/>
    <w:rsid w:val="00911DAB"/>
    <w:rsid w:val="00913A7B"/>
    <w:rsid w:val="009177B1"/>
    <w:rsid w:val="009240FF"/>
    <w:rsid w:val="00924C76"/>
    <w:rsid w:val="00924D9D"/>
    <w:rsid w:val="00925052"/>
    <w:rsid w:val="0093179A"/>
    <w:rsid w:val="00935AB9"/>
    <w:rsid w:val="00937478"/>
    <w:rsid w:val="00945367"/>
    <w:rsid w:val="00946D52"/>
    <w:rsid w:val="0094777A"/>
    <w:rsid w:val="00947ED7"/>
    <w:rsid w:val="00950781"/>
    <w:rsid w:val="0095223F"/>
    <w:rsid w:val="00953D4E"/>
    <w:rsid w:val="00962DF7"/>
    <w:rsid w:val="00980E8C"/>
    <w:rsid w:val="00983719"/>
    <w:rsid w:val="0098481C"/>
    <w:rsid w:val="00985A89"/>
    <w:rsid w:val="00985C6F"/>
    <w:rsid w:val="00990DBA"/>
    <w:rsid w:val="00991962"/>
    <w:rsid w:val="009A116B"/>
    <w:rsid w:val="009A3234"/>
    <w:rsid w:val="009A3533"/>
    <w:rsid w:val="009A54FB"/>
    <w:rsid w:val="009A590F"/>
    <w:rsid w:val="009A6FCE"/>
    <w:rsid w:val="009B7896"/>
    <w:rsid w:val="009C0DE8"/>
    <w:rsid w:val="009C1029"/>
    <w:rsid w:val="009C14BB"/>
    <w:rsid w:val="009C14F0"/>
    <w:rsid w:val="009C5452"/>
    <w:rsid w:val="009C68CC"/>
    <w:rsid w:val="009C7E19"/>
    <w:rsid w:val="009D07CB"/>
    <w:rsid w:val="009D0EEB"/>
    <w:rsid w:val="009D2B59"/>
    <w:rsid w:val="009D2D50"/>
    <w:rsid w:val="009D6314"/>
    <w:rsid w:val="009E272F"/>
    <w:rsid w:val="009E3659"/>
    <w:rsid w:val="009E3BE4"/>
    <w:rsid w:val="009E6F80"/>
    <w:rsid w:val="009F4E76"/>
    <w:rsid w:val="00A012D1"/>
    <w:rsid w:val="00A01803"/>
    <w:rsid w:val="00A01D0E"/>
    <w:rsid w:val="00A05CCC"/>
    <w:rsid w:val="00A071EB"/>
    <w:rsid w:val="00A13AC6"/>
    <w:rsid w:val="00A140EC"/>
    <w:rsid w:val="00A15144"/>
    <w:rsid w:val="00A15AC4"/>
    <w:rsid w:val="00A17439"/>
    <w:rsid w:val="00A17E43"/>
    <w:rsid w:val="00A2035F"/>
    <w:rsid w:val="00A206DB"/>
    <w:rsid w:val="00A223DB"/>
    <w:rsid w:val="00A278D0"/>
    <w:rsid w:val="00A30046"/>
    <w:rsid w:val="00A30938"/>
    <w:rsid w:val="00A359A4"/>
    <w:rsid w:val="00A36E06"/>
    <w:rsid w:val="00A40083"/>
    <w:rsid w:val="00A42B9D"/>
    <w:rsid w:val="00A437A9"/>
    <w:rsid w:val="00A458D6"/>
    <w:rsid w:val="00A47604"/>
    <w:rsid w:val="00A50B99"/>
    <w:rsid w:val="00A538EA"/>
    <w:rsid w:val="00A54D50"/>
    <w:rsid w:val="00A55547"/>
    <w:rsid w:val="00A6196B"/>
    <w:rsid w:val="00A625CF"/>
    <w:rsid w:val="00A65379"/>
    <w:rsid w:val="00A708C3"/>
    <w:rsid w:val="00A72022"/>
    <w:rsid w:val="00A72F8C"/>
    <w:rsid w:val="00A763B6"/>
    <w:rsid w:val="00A86D62"/>
    <w:rsid w:val="00A9351D"/>
    <w:rsid w:val="00A93816"/>
    <w:rsid w:val="00A93B9B"/>
    <w:rsid w:val="00A948A9"/>
    <w:rsid w:val="00A96AF7"/>
    <w:rsid w:val="00AA53F2"/>
    <w:rsid w:val="00AA68A2"/>
    <w:rsid w:val="00AB00C3"/>
    <w:rsid w:val="00AB0E3E"/>
    <w:rsid w:val="00AB1710"/>
    <w:rsid w:val="00AB4EAF"/>
    <w:rsid w:val="00AC14A9"/>
    <w:rsid w:val="00AC28C9"/>
    <w:rsid w:val="00AC4693"/>
    <w:rsid w:val="00AC6DED"/>
    <w:rsid w:val="00AC7990"/>
    <w:rsid w:val="00AD2DEF"/>
    <w:rsid w:val="00AD72F6"/>
    <w:rsid w:val="00AD79E3"/>
    <w:rsid w:val="00AE090A"/>
    <w:rsid w:val="00AE138C"/>
    <w:rsid w:val="00AE3E3C"/>
    <w:rsid w:val="00AE6621"/>
    <w:rsid w:val="00AF0FC3"/>
    <w:rsid w:val="00AF33B2"/>
    <w:rsid w:val="00AF35CB"/>
    <w:rsid w:val="00AF49C1"/>
    <w:rsid w:val="00AF6141"/>
    <w:rsid w:val="00AF7D5D"/>
    <w:rsid w:val="00B06E81"/>
    <w:rsid w:val="00B15409"/>
    <w:rsid w:val="00B17395"/>
    <w:rsid w:val="00B2143A"/>
    <w:rsid w:val="00B251E9"/>
    <w:rsid w:val="00B254E3"/>
    <w:rsid w:val="00B321C4"/>
    <w:rsid w:val="00B33DB4"/>
    <w:rsid w:val="00B36EF7"/>
    <w:rsid w:val="00B40635"/>
    <w:rsid w:val="00B41635"/>
    <w:rsid w:val="00B43BBD"/>
    <w:rsid w:val="00B44979"/>
    <w:rsid w:val="00B44F85"/>
    <w:rsid w:val="00B47E57"/>
    <w:rsid w:val="00B510C0"/>
    <w:rsid w:val="00B52E8B"/>
    <w:rsid w:val="00B56905"/>
    <w:rsid w:val="00B571AA"/>
    <w:rsid w:val="00B60458"/>
    <w:rsid w:val="00B63237"/>
    <w:rsid w:val="00B655A3"/>
    <w:rsid w:val="00B6604F"/>
    <w:rsid w:val="00B71B1F"/>
    <w:rsid w:val="00B71D3B"/>
    <w:rsid w:val="00B7204A"/>
    <w:rsid w:val="00B73E37"/>
    <w:rsid w:val="00B744BD"/>
    <w:rsid w:val="00B74BCD"/>
    <w:rsid w:val="00B8244C"/>
    <w:rsid w:val="00B9093E"/>
    <w:rsid w:val="00B91F28"/>
    <w:rsid w:val="00B9386A"/>
    <w:rsid w:val="00B94047"/>
    <w:rsid w:val="00B97F9A"/>
    <w:rsid w:val="00BA0C8D"/>
    <w:rsid w:val="00BA52F2"/>
    <w:rsid w:val="00BB393B"/>
    <w:rsid w:val="00BB4036"/>
    <w:rsid w:val="00BB465D"/>
    <w:rsid w:val="00BB65E4"/>
    <w:rsid w:val="00BC094E"/>
    <w:rsid w:val="00BC2109"/>
    <w:rsid w:val="00BC4813"/>
    <w:rsid w:val="00BC5614"/>
    <w:rsid w:val="00BC7BDD"/>
    <w:rsid w:val="00BD0452"/>
    <w:rsid w:val="00BD3BC6"/>
    <w:rsid w:val="00BD5721"/>
    <w:rsid w:val="00BD6B4A"/>
    <w:rsid w:val="00BD75F9"/>
    <w:rsid w:val="00BD7B59"/>
    <w:rsid w:val="00BE4228"/>
    <w:rsid w:val="00BE74CA"/>
    <w:rsid w:val="00BF138D"/>
    <w:rsid w:val="00C0548A"/>
    <w:rsid w:val="00C06CB7"/>
    <w:rsid w:val="00C11289"/>
    <w:rsid w:val="00C121CB"/>
    <w:rsid w:val="00C122B4"/>
    <w:rsid w:val="00C12856"/>
    <w:rsid w:val="00C15F5E"/>
    <w:rsid w:val="00C23090"/>
    <w:rsid w:val="00C265B2"/>
    <w:rsid w:val="00C27DB9"/>
    <w:rsid w:val="00C33600"/>
    <w:rsid w:val="00C36430"/>
    <w:rsid w:val="00C43908"/>
    <w:rsid w:val="00C46BBD"/>
    <w:rsid w:val="00C53E23"/>
    <w:rsid w:val="00C54193"/>
    <w:rsid w:val="00C5614C"/>
    <w:rsid w:val="00C578B5"/>
    <w:rsid w:val="00C57FF9"/>
    <w:rsid w:val="00C613D0"/>
    <w:rsid w:val="00C647C5"/>
    <w:rsid w:val="00C66C4E"/>
    <w:rsid w:val="00C71CCF"/>
    <w:rsid w:val="00C727A9"/>
    <w:rsid w:val="00C73C12"/>
    <w:rsid w:val="00C74442"/>
    <w:rsid w:val="00C75A31"/>
    <w:rsid w:val="00C81B46"/>
    <w:rsid w:val="00C8238B"/>
    <w:rsid w:val="00C82CA9"/>
    <w:rsid w:val="00C841E3"/>
    <w:rsid w:val="00C848BB"/>
    <w:rsid w:val="00C87180"/>
    <w:rsid w:val="00C9014E"/>
    <w:rsid w:val="00C958AC"/>
    <w:rsid w:val="00C95B0D"/>
    <w:rsid w:val="00CA09EC"/>
    <w:rsid w:val="00CA1120"/>
    <w:rsid w:val="00CA2E25"/>
    <w:rsid w:val="00CA515E"/>
    <w:rsid w:val="00CA5C7F"/>
    <w:rsid w:val="00CB015F"/>
    <w:rsid w:val="00CB0702"/>
    <w:rsid w:val="00CB4B42"/>
    <w:rsid w:val="00CC21B7"/>
    <w:rsid w:val="00CC57FC"/>
    <w:rsid w:val="00CC641F"/>
    <w:rsid w:val="00CC7815"/>
    <w:rsid w:val="00CC7E5C"/>
    <w:rsid w:val="00CD2FE9"/>
    <w:rsid w:val="00CD35BB"/>
    <w:rsid w:val="00CD613F"/>
    <w:rsid w:val="00CD6333"/>
    <w:rsid w:val="00CE156F"/>
    <w:rsid w:val="00CE1A01"/>
    <w:rsid w:val="00CE1FA7"/>
    <w:rsid w:val="00CE41B9"/>
    <w:rsid w:val="00CE60AF"/>
    <w:rsid w:val="00CF394B"/>
    <w:rsid w:val="00D01772"/>
    <w:rsid w:val="00D02B4F"/>
    <w:rsid w:val="00D03E21"/>
    <w:rsid w:val="00D04852"/>
    <w:rsid w:val="00D0497B"/>
    <w:rsid w:val="00D073D3"/>
    <w:rsid w:val="00D11155"/>
    <w:rsid w:val="00D132BB"/>
    <w:rsid w:val="00D22819"/>
    <w:rsid w:val="00D23980"/>
    <w:rsid w:val="00D301BF"/>
    <w:rsid w:val="00D33D09"/>
    <w:rsid w:val="00D34FB8"/>
    <w:rsid w:val="00D3662A"/>
    <w:rsid w:val="00D36C7E"/>
    <w:rsid w:val="00D42483"/>
    <w:rsid w:val="00D50C96"/>
    <w:rsid w:val="00D547A0"/>
    <w:rsid w:val="00D67A5F"/>
    <w:rsid w:val="00D67D02"/>
    <w:rsid w:val="00D72ECF"/>
    <w:rsid w:val="00D73AFD"/>
    <w:rsid w:val="00D77508"/>
    <w:rsid w:val="00D8019D"/>
    <w:rsid w:val="00D83447"/>
    <w:rsid w:val="00D85CE4"/>
    <w:rsid w:val="00D87546"/>
    <w:rsid w:val="00D87B7F"/>
    <w:rsid w:val="00D901AB"/>
    <w:rsid w:val="00D963F8"/>
    <w:rsid w:val="00DA215D"/>
    <w:rsid w:val="00DA249A"/>
    <w:rsid w:val="00DA29A2"/>
    <w:rsid w:val="00DA4CFB"/>
    <w:rsid w:val="00DA52F3"/>
    <w:rsid w:val="00DB6094"/>
    <w:rsid w:val="00DC2EFF"/>
    <w:rsid w:val="00DC3A10"/>
    <w:rsid w:val="00DC4CC9"/>
    <w:rsid w:val="00DC77D0"/>
    <w:rsid w:val="00DD0C87"/>
    <w:rsid w:val="00DD2FAA"/>
    <w:rsid w:val="00DD6A71"/>
    <w:rsid w:val="00DE0664"/>
    <w:rsid w:val="00DE16A6"/>
    <w:rsid w:val="00DE5167"/>
    <w:rsid w:val="00DE5FCF"/>
    <w:rsid w:val="00DF049D"/>
    <w:rsid w:val="00DF21CA"/>
    <w:rsid w:val="00DF5A42"/>
    <w:rsid w:val="00DF5B16"/>
    <w:rsid w:val="00DF7411"/>
    <w:rsid w:val="00DF7590"/>
    <w:rsid w:val="00E06005"/>
    <w:rsid w:val="00E12ACE"/>
    <w:rsid w:val="00E136FD"/>
    <w:rsid w:val="00E15C89"/>
    <w:rsid w:val="00E1699C"/>
    <w:rsid w:val="00E23FC2"/>
    <w:rsid w:val="00E34BAE"/>
    <w:rsid w:val="00E377DF"/>
    <w:rsid w:val="00E4100B"/>
    <w:rsid w:val="00E4479A"/>
    <w:rsid w:val="00E44DD4"/>
    <w:rsid w:val="00E4670F"/>
    <w:rsid w:val="00E477AB"/>
    <w:rsid w:val="00E51AEA"/>
    <w:rsid w:val="00E53D48"/>
    <w:rsid w:val="00E6024A"/>
    <w:rsid w:val="00E605F0"/>
    <w:rsid w:val="00E63D9E"/>
    <w:rsid w:val="00E6628F"/>
    <w:rsid w:val="00E66906"/>
    <w:rsid w:val="00E677E6"/>
    <w:rsid w:val="00E758AE"/>
    <w:rsid w:val="00E765DF"/>
    <w:rsid w:val="00E8150C"/>
    <w:rsid w:val="00E82605"/>
    <w:rsid w:val="00E84A06"/>
    <w:rsid w:val="00E90606"/>
    <w:rsid w:val="00E92539"/>
    <w:rsid w:val="00E97282"/>
    <w:rsid w:val="00EA24E8"/>
    <w:rsid w:val="00EA5FD8"/>
    <w:rsid w:val="00EA6D3D"/>
    <w:rsid w:val="00EA778C"/>
    <w:rsid w:val="00EA797D"/>
    <w:rsid w:val="00EA79F6"/>
    <w:rsid w:val="00EB12FC"/>
    <w:rsid w:val="00EB30BD"/>
    <w:rsid w:val="00EB3B05"/>
    <w:rsid w:val="00EB409F"/>
    <w:rsid w:val="00EB438E"/>
    <w:rsid w:val="00EC26A8"/>
    <w:rsid w:val="00ED2003"/>
    <w:rsid w:val="00ED392A"/>
    <w:rsid w:val="00ED3CD0"/>
    <w:rsid w:val="00ED4954"/>
    <w:rsid w:val="00ED75E0"/>
    <w:rsid w:val="00EE1108"/>
    <w:rsid w:val="00EE3D11"/>
    <w:rsid w:val="00EF06BF"/>
    <w:rsid w:val="00EF66C1"/>
    <w:rsid w:val="00F0148A"/>
    <w:rsid w:val="00F01885"/>
    <w:rsid w:val="00F018BA"/>
    <w:rsid w:val="00F0220B"/>
    <w:rsid w:val="00F0286D"/>
    <w:rsid w:val="00F04E5A"/>
    <w:rsid w:val="00F173DC"/>
    <w:rsid w:val="00F219D0"/>
    <w:rsid w:val="00F2265E"/>
    <w:rsid w:val="00F23505"/>
    <w:rsid w:val="00F254AC"/>
    <w:rsid w:val="00F27083"/>
    <w:rsid w:val="00F33C2E"/>
    <w:rsid w:val="00F341C6"/>
    <w:rsid w:val="00F375AF"/>
    <w:rsid w:val="00F422A3"/>
    <w:rsid w:val="00F503C3"/>
    <w:rsid w:val="00F52DA4"/>
    <w:rsid w:val="00F5721C"/>
    <w:rsid w:val="00F61EFC"/>
    <w:rsid w:val="00F64AAC"/>
    <w:rsid w:val="00F65A0C"/>
    <w:rsid w:val="00F74D7A"/>
    <w:rsid w:val="00F76B0D"/>
    <w:rsid w:val="00F8406D"/>
    <w:rsid w:val="00F848CD"/>
    <w:rsid w:val="00F84BC1"/>
    <w:rsid w:val="00F9013C"/>
    <w:rsid w:val="00F97726"/>
    <w:rsid w:val="00FA413F"/>
    <w:rsid w:val="00FB11B1"/>
    <w:rsid w:val="00FB15AF"/>
    <w:rsid w:val="00FB1A88"/>
    <w:rsid w:val="00FB32D8"/>
    <w:rsid w:val="00FB3EFF"/>
    <w:rsid w:val="00FB67A4"/>
    <w:rsid w:val="00FC0C5D"/>
    <w:rsid w:val="00FC26F4"/>
    <w:rsid w:val="00FC4345"/>
    <w:rsid w:val="00FC52C8"/>
    <w:rsid w:val="00FC7AEC"/>
    <w:rsid w:val="00FD0372"/>
    <w:rsid w:val="00FD0517"/>
    <w:rsid w:val="00FD2791"/>
    <w:rsid w:val="00FD3420"/>
    <w:rsid w:val="00FD5043"/>
    <w:rsid w:val="00FD5BBB"/>
    <w:rsid w:val="00FE4ECE"/>
    <w:rsid w:val="00FE6644"/>
    <w:rsid w:val="00FE7FF1"/>
    <w:rsid w:val="00FF1D93"/>
    <w:rsid w:val="00FF2C91"/>
    <w:rsid w:val="00FF3296"/>
    <w:rsid w:val="00FF33A7"/>
    <w:rsid w:val="00FF4884"/>
    <w:rsid w:val="00FF51A3"/>
    <w:rsid w:val="00FF542C"/>
    <w:rsid w:val="00FF5562"/>
    <w:rsid w:val="00FF5923"/>
    <w:rsid w:val="00FF6121"/>
    <w:rsid w:val="00FF6481"/>
    <w:rsid w:val="00FF6A1F"/>
    <w:rsid w:val="00FF6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BF982"/>
  <w15:chartTrackingRefBased/>
  <w15:docId w15:val="{9500DAAA-AD69-C04F-804C-89A45EA1E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0BD"/>
    <w:rPr>
      <w:rFonts w:ascii="Arial" w:hAnsi="Arial"/>
      <w:color w:val="000000" w:themeColor="text1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55AB"/>
    <w:pPr>
      <w:keepNext/>
      <w:keepLines/>
      <w:numPr>
        <w:numId w:val="16"/>
      </w:numPr>
      <w:spacing w:before="240"/>
      <w:outlineLvl w:val="0"/>
    </w:pPr>
    <w:rPr>
      <w:rFonts w:eastAsiaTheme="majorEastAsia" w:cs="Times New Roman"/>
      <w:b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452"/>
    <w:pPr>
      <w:keepNext/>
      <w:keepLines/>
      <w:numPr>
        <w:ilvl w:val="1"/>
        <w:numId w:val="16"/>
      </w:numPr>
      <w:spacing w:before="40"/>
      <w:outlineLvl w:val="1"/>
    </w:pPr>
    <w:rPr>
      <w:rFonts w:eastAsiaTheme="majorEastAsia" w:cs="Arial"/>
      <w:b/>
      <w:sz w:val="32"/>
      <w:szCs w:val="26"/>
    </w:rPr>
  </w:style>
  <w:style w:type="paragraph" w:styleId="Heading3">
    <w:name w:val="heading 3"/>
    <w:basedOn w:val="Normal"/>
    <w:next w:val="Normal"/>
    <w:link w:val="Heading3Char1"/>
    <w:autoRedefine/>
    <w:uiPriority w:val="9"/>
    <w:unhideWhenUsed/>
    <w:qFormat/>
    <w:rsid w:val="00452A75"/>
    <w:pPr>
      <w:keepNext/>
      <w:keepLines/>
      <w:numPr>
        <w:ilvl w:val="2"/>
        <w:numId w:val="16"/>
      </w:numPr>
      <w:spacing w:before="40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FB8"/>
    <w:pPr>
      <w:keepNext/>
      <w:keepLines/>
      <w:numPr>
        <w:ilvl w:val="3"/>
        <w:numId w:val="16"/>
      </w:numPr>
      <w:spacing w:before="40"/>
      <w:ind w:left="1021" w:hanging="1021"/>
      <w:outlineLvl w:val="3"/>
    </w:pPr>
    <w:rPr>
      <w:rFonts w:eastAsiaTheme="majorEastAsia" w:cstheme="majorBidi"/>
      <w:b/>
      <w:iCs/>
      <w:color w:val="auto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2BE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2BE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2BE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2BE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2BE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5AB"/>
    <w:rPr>
      <w:rFonts w:ascii="Arial" w:eastAsiaTheme="majorEastAsia" w:hAnsi="Arial" w:cs="Times New Roman"/>
      <w:b/>
      <w:color w:val="000000" w:themeColor="text1"/>
      <w:sz w:val="36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D0452"/>
    <w:rPr>
      <w:rFonts w:ascii="Arial" w:eastAsiaTheme="majorEastAsia" w:hAnsi="Arial" w:cs="Arial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uiPriority w:val="9"/>
    <w:rsid w:val="006755AB"/>
    <w:rPr>
      <w:rFonts w:ascii="Arial" w:eastAsiaTheme="majorEastAsia" w:hAnsi="Arial" w:cstheme="majorBidi"/>
      <w:b/>
      <w:color w:val="000000" w:themeColor="text1"/>
      <w:sz w:val="28"/>
    </w:rPr>
  </w:style>
  <w:style w:type="numbering" w:customStyle="1" w:styleId="CurrentList1">
    <w:name w:val="Current List1"/>
    <w:uiPriority w:val="99"/>
    <w:rsid w:val="003E7BB1"/>
    <w:pPr>
      <w:numPr>
        <w:numId w:val="2"/>
      </w:numPr>
    </w:pPr>
  </w:style>
  <w:style w:type="numbering" w:styleId="111111">
    <w:name w:val="Outline List 2"/>
    <w:basedOn w:val="NoList"/>
    <w:uiPriority w:val="99"/>
    <w:semiHidden/>
    <w:unhideWhenUsed/>
    <w:rsid w:val="003E7BB1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603FB8"/>
    <w:rPr>
      <w:rFonts w:ascii="Arial" w:eastAsiaTheme="majorEastAsia" w:hAnsi="Arial" w:cstheme="majorBidi"/>
      <w:b/>
      <w:iCs/>
      <w:sz w:val="28"/>
    </w:rPr>
  </w:style>
  <w:style w:type="numbering" w:customStyle="1" w:styleId="CurrentList2">
    <w:name w:val="Current List2"/>
    <w:uiPriority w:val="99"/>
    <w:rsid w:val="00A012D1"/>
    <w:pPr>
      <w:numPr>
        <w:numId w:val="6"/>
      </w:numPr>
    </w:pPr>
  </w:style>
  <w:style w:type="paragraph" w:styleId="NoSpacing">
    <w:name w:val="No Spacing"/>
    <w:uiPriority w:val="1"/>
    <w:qFormat/>
    <w:rsid w:val="008E10DB"/>
    <w:pPr>
      <w:spacing w:after="0" w:line="240" w:lineRule="auto"/>
    </w:pPr>
    <w:rPr>
      <w:rFonts w:ascii="Arial" w:hAnsi="Arial"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EB4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GB"/>
    </w:rPr>
  </w:style>
  <w:style w:type="character" w:styleId="Hyperlink">
    <w:name w:val="Hyperlink"/>
    <w:basedOn w:val="DefaultParagraphFont"/>
    <w:uiPriority w:val="99"/>
    <w:unhideWhenUsed/>
    <w:rsid w:val="007E1FA2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B1044"/>
  </w:style>
  <w:style w:type="character" w:styleId="Emphasis">
    <w:name w:val="Emphasis"/>
    <w:basedOn w:val="DefaultParagraphFont"/>
    <w:uiPriority w:val="20"/>
    <w:qFormat/>
    <w:rsid w:val="006F614E"/>
    <w:rPr>
      <w:i/>
      <w:iCs/>
    </w:rPr>
  </w:style>
  <w:style w:type="character" w:customStyle="1" w:styleId="ff7">
    <w:name w:val="ff7"/>
    <w:basedOn w:val="DefaultParagraphFont"/>
    <w:rsid w:val="00FF6121"/>
  </w:style>
  <w:style w:type="paragraph" w:styleId="Header">
    <w:name w:val="header"/>
    <w:basedOn w:val="Normal"/>
    <w:link w:val="HeaderChar"/>
    <w:uiPriority w:val="99"/>
    <w:unhideWhenUsed/>
    <w:rsid w:val="00782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41F"/>
    <w:rPr>
      <w:rFonts w:ascii="Arial" w:hAnsi="Arial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782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41F"/>
    <w:rPr>
      <w:rFonts w:ascii="Arial" w:hAnsi="Arial"/>
      <w:color w:val="000000" w:themeColor="text1"/>
    </w:rPr>
  </w:style>
  <w:style w:type="paragraph" w:styleId="Revision">
    <w:name w:val="Revision"/>
    <w:hidden/>
    <w:uiPriority w:val="99"/>
    <w:semiHidden/>
    <w:rsid w:val="00084129"/>
    <w:pPr>
      <w:spacing w:after="0" w:line="240" w:lineRule="auto"/>
    </w:pPr>
    <w:rPr>
      <w:rFonts w:ascii="Arial" w:hAnsi="Arial"/>
      <w:color w:val="000000" w:themeColor="text1"/>
    </w:rPr>
  </w:style>
  <w:style w:type="character" w:styleId="CommentReference">
    <w:name w:val="annotation reference"/>
    <w:basedOn w:val="DefaultParagraphFont"/>
    <w:uiPriority w:val="99"/>
    <w:semiHidden/>
    <w:unhideWhenUsed/>
    <w:rsid w:val="00FF32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32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3296"/>
    <w:rPr>
      <w:rFonts w:ascii="Arial" w:hAnsi="Arial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32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3296"/>
    <w:rPr>
      <w:rFonts w:ascii="Arial" w:hAnsi="Arial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329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296"/>
    <w:rPr>
      <w:rFonts w:ascii="Times New Roman" w:hAnsi="Times New Roman" w:cs="Times New Roman"/>
      <w:color w:val="000000" w:themeColor="text1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D22819"/>
  </w:style>
  <w:style w:type="paragraph" w:styleId="Caption">
    <w:name w:val="caption"/>
    <w:basedOn w:val="Normal"/>
    <w:next w:val="Normal"/>
    <w:uiPriority w:val="35"/>
    <w:unhideWhenUsed/>
    <w:qFormat/>
    <w:rsid w:val="00D963F8"/>
    <w:pPr>
      <w:spacing w:after="200"/>
    </w:pPr>
    <w:rPr>
      <w:b/>
      <w:iCs/>
      <w:color w:val="auto"/>
      <w:sz w:val="22"/>
      <w:szCs w:val="18"/>
    </w:rPr>
  </w:style>
  <w:style w:type="table" w:styleId="TableGrid">
    <w:name w:val="Table Grid"/>
    <w:basedOn w:val="TableNormal"/>
    <w:uiPriority w:val="39"/>
    <w:rsid w:val="009A5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3D3CD6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3D3CD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3D3CD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urfulAccent3">
    <w:name w:val="Grid Table 6 Colorful Accent 3"/>
    <w:basedOn w:val="TableNormal"/>
    <w:uiPriority w:val="51"/>
    <w:rsid w:val="003D3CD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urfulAccent5">
    <w:name w:val="Grid Table 6 Colorful Accent 5"/>
    <w:basedOn w:val="TableNormal"/>
    <w:uiPriority w:val="51"/>
    <w:rsid w:val="003D3CD6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urful">
    <w:name w:val="Grid Table 6 Colorful"/>
    <w:basedOn w:val="TableNormal"/>
    <w:uiPriority w:val="51"/>
    <w:rsid w:val="003D3CD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6">
    <w:name w:val="Grid Table 5 Dark Accent 6"/>
    <w:basedOn w:val="TableNormal"/>
    <w:uiPriority w:val="50"/>
    <w:rsid w:val="003D3CD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3D3CD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C14BB"/>
    <w:rPr>
      <w:color w:val="605E5C"/>
      <w:shd w:val="clear" w:color="auto" w:fill="E1DFDD"/>
    </w:rPr>
  </w:style>
  <w:style w:type="table" w:styleId="GridTable5Dark-Accent3">
    <w:name w:val="Grid Table 5 Dark Accent 3"/>
    <w:basedOn w:val="TableNormal"/>
    <w:uiPriority w:val="50"/>
    <w:rsid w:val="008D06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ListParagraph">
    <w:name w:val="List Paragraph"/>
    <w:basedOn w:val="Normal"/>
    <w:uiPriority w:val="34"/>
    <w:qFormat/>
    <w:rsid w:val="00DB6094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DB609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609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609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60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60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CurrentList5">
    <w:name w:val="Current List5"/>
    <w:uiPriority w:val="99"/>
    <w:rsid w:val="00A9351D"/>
    <w:pPr>
      <w:numPr>
        <w:numId w:val="11"/>
      </w:numPr>
    </w:pPr>
  </w:style>
  <w:style w:type="numbering" w:customStyle="1" w:styleId="CurrentList3">
    <w:name w:val="Current List3"/>
    <w:uiPriority w:val="99"/>
    <w:rsid w:val="006102BE"/>
    <w:pPr>
      <w:numPr>
        <w:numId w:val="14"/>
      </w:numPr>
    </w:pPr>
  </w:style>
  <w:style w:type="character" w:customStyle="1" w:styleId="Heading3Char1">
    <w:name w:val="Heading 3 Char1"/>
    <w:basedOn w:val="DefaultParagraphFont"/>
    <w:link w:val="Heading3"/>
    <w:uiPriority w:val="9"/>
    <w:rsid w:val="00452A75"/>
    <w:rPr>
      <w:rFonts w:ascii="Arial" w:eastAsiaTheme="majorEastAsia" w:hAnsi="Arial" w:cstheme="majorBidi"/>
      <w:b/>
      <w:color w:val="000000" w:themeColor="tex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FE7FF1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1C7E1E"/>
    <w:pPr>
      <w:numPr>
        <w:numId w:val="0"/>
      </w:numPr>
      <w:spacing w:before="480" w:after="0" w:line="276" w:lineRule="auto"/>
      <w:outlineLvl w:val="9"/>
    </w:pPr>
    <w:rPr>
      <w:rFonts w:asciiTheme="majorHAnsi" w:hAnsiTheme="majorHAnsi" w:cstheme="majorBidi"/>
      <w:bCs/>
      <w:color w:val="2F5496" w:themeColor="accent1" w:themeShade="BF"/>
      <w:sz w:val="28"/>
      <w:szCs w:val="28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65AA"/>
    <w:pPr>
      <w:tabs>
        <w:tab w:val="left" w:pos="480"/>
        <w:tab w:val="right" w:leader="dot" w:pos="9010"/>
      </w:tabs>
      <w:spacing w:before="120" w:after="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C7E1E"/>
    <w:pPr>
      <w:spacing w:before="120" w:after="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C7E1E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C7E1E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C7E1E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C7E1E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C7E1E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C7E1E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C7E1E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252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0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20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2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3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9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9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4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6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9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1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4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71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2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0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4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miesmith/Library/Group%20Containers/UBF8T346G9.Office/User%20Content.localized/Templates.localized/Jamie%20Th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063215-31DC-9F42-A148-62368F718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Jamie Thesis.dotx</Template>
  <TotalTime>1</TotalTime>
  <Pages>4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L Smith (13481713)</dc:creator>
  <cp:keywords/>
  <dc:description/>
  <cp:lastModifiedBy>James Gilbert</cp:lastModifiedBy>
  <cp:revision>2</cp:revision>
  <dcterms:created xsi:type="dcterms:W3CDTF">2023-06-16T09:40:00Z</dcterms:created>
  <dcterms:modified xsi:type="dcterms:W3CDTF">2023-06-16T09:40:00Z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http://csl.mendeley.com/styles/507416981/harvard-cite-them-right-2-jamie</vt:lpwstr>
  </property>
  <property fmtid="{D5CDD505-2E9C-101B-9397-08002B2CF9AE}" pid="11" name="Mendeley Recent Style Name 4_1">
    <vt:lpwstr>Cite Them Right 10th edition - Harvard - Jamie Smith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http://www.zotero.org/styles/vancouver</vt:lpwstr>
  </property>
  <property fmtid="{D5CDD505-2E9C-101B-9397-08002B2CF9AE}" pid="21" name="Mendeley Recent Style Name 9_1">
    <vt:lpwstr>Vancouver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37b33c82-2e85-34ff-9730-44424a0f0031</vt:lpwstr>
  </property>
  <property fmtid="{D5CDD505-2E9C-101B-9397-08002B2CF9AE}" pid="24" name="Mendeley Citation Style_1">
    <vt:lpwstr>http://csl.mendeley.com/styles/507416981/harvard-cite-them-right-2-jamie</vt:lpwstr>
  </property>
</Properties>
</file>